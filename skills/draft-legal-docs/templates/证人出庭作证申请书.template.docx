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document xmlns="http://schemas.openxmlformats.org/wordprocessingml/2006/main" xmlns:ns1="http://schemas.openxmlformats.org/markup-compatibility/2006" xmlns:ns2="http://schemas.microsoft.com/office/word/2010/wordml" ns1:Ignorable="w14 w15 wp14">
  <body>
    <p ns2:paraId="073C3CF4">
      <pPr>
        <widowControl/>
        <spacing line="330" lineRule="atLeast"/>
        <jc val="center"/>
        <rPr>
          <rFonts ascii="仿宋" hAnsi="仿宋" eastAsia="仿宋" cs="仿宋"/>
          <b/>
          <bCs/>
          <kern val="0"/>
          <sz val="40"/>
          <szCs val="40"/>
        </rPr>
      </pPr>
      <r>
        <rPr>
          <rFonts hint="eastAsia" ascii="仿宋" hAnsi="仿宋" eastAsia="仿宋" cs="仿宋"/>
          <b/>
          <bCs/>
          <sz val="36"/>
          <szCs val="44"/>
        </rPr>
        <t>证人出庭作证申请书</t>
      </r>
    </p>
    <p ns2:paraId="2CFB101E">
      <pPr>
        <rPr>
          <rFonts ascii="仿宋" hAnsi="仿宋" eastAsia="仿宋" cs="仿宋"/>
          <sz val="28"/>
          <szCs val="36"/>
        </rPr>
      </pPr>
    </p>
    <p ns2:paraId="36A62092">
      <pPr>
        <rPr>
          <rFonts ascii="仿宋" hAnsi="仿宋" eastAsia="仿宋" cs="仿宋"/>
          <sz val="28"/>
          <szCs val="36"/>
        </rPr>
      </pPr>
      <r>
        <rPr>
          <rFonts hint="eastAsia" ascii="仿宋" hAnsi="仿宋" eastAsia="仿宋" cs="仿宋"/>
          <sz val="28"/>
          <szCs val="36"/>
        </rPr>
        <t>【法院名称】：</t>
      </r>
      <r>
        <rPr>
          <rFonts hint="eastAsia" ascii="仿宋" hAnsi="仿宋" eastAsia="仿宋" cs="仿宋"/>
          <sz val="28"/>
          <szCs val="36"/>
          <lang val="en-US" eastAsia="zh-CN"/>
        </rPr>
      </r>
      <r>
        <rPr>
          <rFonts hint="eastAsia" ascii="仿宋" hAnsi="仿宋" eastAsia="仿宋" cs="仿宋"/>
          <sz val="28"/>
          <szCs val="36"/>
        </rPr>
      </r>
      <bookmarkStart id="0" name="_GoBack"/>
      <bookmarkEnd id="0"/>
    </p>
    <p ns2:paraId="1E3C5A6E">
      <pPr>
        <ind firstLine="560" firstLineChars="200"/>
        <rPr>
          <rFonts ascii="仿宋" hAnsi="仿宋" eastAsia="仿宋" cs="仿宋"/>
          <sz val="28"/>
          <szCs val="36"/>
        </rPr>
      </pPr>
      <r>
        <rPr>
          <rFonts hint="eastAsia" ascii="仿宋" hAnsi="仿宋" eastAsia="仿宋" cs="仿宋"/>
          <sz val="28"/>
          <szCs val="36"/>
          <lang val="en-US" eastAsia="zh-CN"/>
        </rPr>
        <t>因【申请人姓名】与【对方单位名称】【案由】纠纷一案【(20XX)沪XXXX民初XXXX号】，已起诉至贵院。现【【诉讼地位】】方依据最高人民法院《关于民事诉讼证据的若干规定》第69条第1款的规定，申请证人出庭作证，请予批准。</t>
      </r>
      <r>
        <rPr>
          <rFonts hint="eastAsia" ascii="仿宋" hAnsi="仿宋" eastAsia="仿宋" cs="仿宋"/>
          <sz val="28"/>
          <szCs val="36"/>
        </rPr>
      </r>
      <r>
        <rPr>
          <rFonts ascii="仿宋" hAnsi="仿宋" eastAsia="仿宋" cs="仿宋"/>
          <sz val="28"/>
          <szCs val="36"/>
        </rPr>
      </r>
      <r>
        <rPr>
          <rFonts hint="eastAsia" ascii="仿宋" hAnsi="仿宋" eastAsia="仿宋" cs="仿宋"/>
          <sz val="28"/>
          <szCs val="36"/>
        </rPr>
      </r>
    </p>
    <p ns2:paraId="0B685649">
      <pPr>
        <ind firstLine="562" firstLineChars="200"/>
        <rPr>
          <rFonts ascii="仿宋" hAnsi="仿宋" eastAsia="仿宋" cs="仿宋"/>
          <sz val="28"/>
          <szCs val="36"/>
        </rPr>
      </pPr>
      <r>
        <rPr>
          <rFonts hint="eastAsia" ascii="仿宋" hAnsi="仿宋" eastAsia="仿宋" cs="仿宋"/>
          <b/>
          <bCs/>
          <sz val="28"/>
          <szCs val="36"/>
        </rPr>
        <t>证人名单如下：</t>
      </r>
    </p>
    <p ns2:paraId="058D4139">
      <pPr>
        <numPr>
          <ilvl val="0"/>
          <numId val="1"/>
        </numPr>
        <ind firstLine="560" firstLineChars="200"/>
        <rPr>
          <rFonts hint="eastAsia" ascii="仿宋" hAnsi="仿宋" eastAsia="仿宋" cs="仿宋"/>
          <sz val="28"/>
          <szCs val="36"/>
        </rPr>
      </pPr>
      <r>
        <rPr>
          <rFonts hint="eastAsia" ascii="仿宋" hAnsi="仿宋" eastAsia="仿宋" cs="仿宋"/>
          <sz val="28"/>
          <szCs val="36"/>
          <lang val="en-US" eastAsia="zh-CN"/>
        </rPr>
        <t>【证人姓名】（【证人性别】，【证人 ethn】，身份证号码：【证人身份证号】，联系电话：【证人联系电话】）。</t>
      </r>
      <r>
        <rPr>
          <rFonts hint="eastAsia" ascii="仿宋" hAnsi="仿宋" eastAsia="仿宋" cs="仿宋"/>
          <sz val="28"/>
          <szCs val="36"/>
        </rPr>
      </r>
      <r>
        <rPr>
          <rFonts hint="eastAsia" ascii="仿宋" hAnsi="仿宋" eastAsia="仿宋" cs="仿宋"/>
          <sz val="28"/>
          <szCs val="36"/>
          <lang val="en-US" eastAsia="zh-CN"/>
        </rPr>
      </r>
      <r>
        <rPr>
          <rFonts hint="eastAsia" ascii="仿宋" hAnsi="仿宋" eastAsia="仿宋" cs="仿宋"/>
          <sz val="28"/>
          <szCs val="36"/>
        </rPr>
      </r>
      <r>
        <rPr>
          <rFonts hint="eastAsia" ascii="仿宋" hAnsi="仿宋" eastAsia="仿宋" cs="仿宋"/>
          <sz val="28"/>
          <szCs val="36"/>
          <lang val="en-US" eastAsia="zh-CN"/>
        </rPr>
      </r>
      <r>
        <rPr>
          <rFonts hint="eastAsia" ascii="仿宋" hAnsi="仿宋" eastAsia="仿宋" cs="仿宋"/>
          <sz val="28"/>
          <szCs val="36"/>
        </rPr>
      </r>
      <r>
        <rPr>
          <rFonts hint="eastAsia" ascii="仿宋" hAnsi="仿宋" eastAsia="仿宋" cs="仿宋"/>
          <sz val="28"/>
          <szCs val="36"/>
          <lang eastAsia="zh-CN"/>
        </rPr>
      </r>
    </p>
    <p ns2:paraId="3F888931">
      <pPr>
        <ind firstLine="562" firstLineChars="200"/>
        <rPr>
          <rFonts ascii="仿宋" hAnsi="仿宋" eastAsia="仿宋" cs="仿宋"/>
          <sz val="28"/>
          <szCs val="36"/>
        </rPr>
      </pPr>
      <r>
        <rPr>
          <rFonts hint="eastAsia" ascii="仿宋" hAnsi="仿宋" eastAsia="仿宋" cs="仿宋"/>
          <b/>
          <bCs/>
          <sz val="28"/>
          <szCs val="36"/>
        </rPr>
        <t>证人出庭目的：证人曾于【对方单位简称】内任职，对本案案情清楚了解，故证人出庭能还原事实真相与过程。</t>
      </r>
      <r>
        <rPr>
          <rFonts hint="eastAsia" ascii="仿宋" hAnsi="仿宋" eastAsia="仿宋" cs="仿宋"/>
          <b val="0"/>
          <bCs val="0"/>
          <sz val="28"/>
          <szCs val="36"/>
          <lang val="en-US" eastAsia="zh-CN"/>
        </rPr>
      </r>
      <r>
        <rPr>
          <rFonts hint="eastAsia" ascii="仿宋" hAnsi="仿宋" eastAsia="仿宋" cs="仿宋"/>
          <sz val="28"/>
          <szCs val="36"/>
        </rPr>
      </r>
      <r>
        <rPr>
          <rFonts hint="eastAsia" ascii="仿宋" hAnsi="仿宋" eastAsia="仿宋" cs="仿宋"/>
          <sz val="28"/>
          <szCs val="36"/>
          <lang val="en-US" eastAsia="zh-CN"/>
        </rPr>
      </r>
      <r>
        <rPr>
          <rFonts hint="eastAsia" ascii="仿宋" hAnsi="仿宋" eastAsia="仿宋" cs="仿宋"/>
          <sz val="28"/>
          <szCs val="36"/>
        </rPr>
      </r>
    </p>
    <p ns2:paraId="7403E8C6">
      <pPr>
        <ind firstLine="560" firstLineChars="200"/>
        <rPr>
          <rFonts ascii="仿宋" hAnsi="仿宋" eastAsia="仿宋" cs="仿宋"/>
          <sz val="28"/>
          <szCs val="36"/>
        </rPr>
      </pPr>
      <r>
        <rPr>
          <rFonts hint="eastAsia" ascii="仿宋" hAnsi="仿宋" eastAsia="仿宋" cs="仿宋"/>
          <sz val="28"/>
          <szCs val="36"/>
        </rPr>
        <t>特此申请，请批准。</t>
      </r>
    </p>
    <p ns2:paraId="5505FB2D">
      <pPr>
        <ind firstLine="560" firstLineChars="200"/>
        <rPr>
          <rFonts ascii="仿宋" hAnsi="仿宋" eastAsia="仿宋" cs="仿宋"/>
          <sz val="28"/>
          <szCs val="36"/>
        </rPr>
      </pPr>
    </p>
    <p ns2:paraId="6181C1F1">
      <pPr>
        <ind firstLine="560" firstLineChars="200"/>
        <rPr>
          <rFonts ascii="仿宋" hAnsi="仿宋" eastAsia="仿宋" cs="仿宋"/>
          <sz val="28"/>
          <szCs val="36"/>
        </rPr>
      </pPr>
    </p>
    <p ns2:paraId="49FA1729">
      <pPr>
        <rPr>
          <rFonts ascii="仿宋" hAnsi="仿宋" eastAsia="仿宋" cs="仿宋"/>
          <sz val="28"/>
          <szCs val="36"/>
        </rPr>
      </pPr>
      <r>
        <rPr>
          <rFonts hint="eastAsia" ascii="仿宋" hAnsi="仿宋" eastAsia="仿宋" cs="仿宋"/>
          <sz val="28"/>
          <szCs val="36"/>
        </rPr>
        <t xml:space="preserve">                                     申请人： </t>
      </r>
    </p>
    <p ns2:paraId="1A576D38">
      <pPr>
        <jc val="right"/>
        <rPr>
          <rFonts ascii="仿宋" hAnsi="仿宋" eastAsia="仿宋" cs="仿宋"/>
        </rPr>
      </pPr>
      <r>
        <rPr>
          <rFonts hint="eastAsia" ascii="仿宋" hAnsi="仿宋" eastAsia="仿宋" cs="仿宋"/>
          <sz val="28"/>
          <szCs val="36"/>
        </rPr>
        <t xml:space="preserve">                             </t>
      </r>
      <r>
        <rPr>
          <rFonts hint="eastAsia" ascii="仿宋" hAnsi="仿宋" eastAsia="仿宋" cs="仿宋"/>
          <sz val="28"/>
          <szCs val="36"/>
          <lang val="en-US" eastAsia="zh-CN"/>
        </rPr>
        <t>2026</t>
      </r>
      <r>
        <rPr>
          <rFonts hint="eastAsia" ascii="仿宋" hAnsi="仿宋" eastAsia="仿宋" cs="仿宋"/>
          <sz val="28"/>
          <szCs val="36"/>
        </rPr>
        <t>年</t>
      </r>
      <r>
        <rPr>
          <rFonts hint="eastAsia" ascii="仿宋" hAnsi="仿宋" eastAsia="仿宋" cs="仿宋"/>
          <sz val="28"/>
          <szCs val="36"/>
          <lang val="en-US" eastAsia="zh-CN"/>
        </rPr>
        <t>6</t>
      </r>
      <r>
        <rPr>
          <rFonts hint="eastAsia" ascii="仿宋" hAnsi="仿宋" eastAsia="仿宋" cs="仿宋"/>
          <sz val="28"/>
          <szCs val="36"/>
        </rPr>
        <t xml:space="preserve">月 </t>
      </r>
      <r>
        <rPr>
          <rFonts hint="eastAsia" ascii="仿宋" hAnsi="仿宋" eastAsia="仿宋" cs="仿宋"/>
          <sz val="28"/>
          <szCs val="36"/>
          <lang val="en-US" eastAsia="zh-CN"/>
        </rPr>
        <t>9</t>
      </r>
      <r>
        <rPr>
          <rFonts hint="eastAsia" ascii="仿宋" hAnsi="仿宋" eastAsia="仿宋" cs="仿宋"/>
          <sz val="28"/>
          <szCs val="36"/>
        </rPr>
        <t>日</t>
      </r>
    </p>
    <sectPr>
      <pgSz w="11906" h="16838"/>
      <pgMar top="1440" right="1800" bottom="1440" left="1800" header="851" footer="992" gutter="0"/>
      <cols space="425" num="1"/>
      <docGrid type="lines" linePitch="312" charSpace="0"/>
    </sectPr>
  </body>
</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98DE72"/>
    <w:multiLevelType w:val="singleLevel"/>
    <w:tmpl w:val="E698DE7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attachedTemplate r:id="rId1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NCwiaGRpZCI6ImQxOTgwZGQ4N2U0NDAzN2FkM2IyNGQwNGE1OWVkNDhkIiwidXNlckNvdW50Ijo0fQ=="/>
  </w:docVars>
  <w:rsids>
    <w:rsidRoot w:val="0F1A2E67"/>
    <w:rsid w:val="0018368E"/>
    <w:rsid w:val="00684783"/>
    <w:rsid w:val="006F7422"/>
    <w:rsid w:val="00887C00"/>
    <w:rsid w:val="008D17C6"/>
    <w:rsid w:val="02B223CF"/>
    <w:rsid w:val="05EF4A23"/>
    <w:rsid w:val="0A301386"/>
    <w:rsid w:val="0F1A2E67"/>
    <w:rsid w:val="106028F4"/>
    <w:rsid w:val="1AE845AD"/>
    <w:rsid w:val="1FC73D0E"/>
    <w:rsid w:val="21B7196D"/>
    <w:rsid w:val="21BF73BB"/>
    <w:rsid w:val="22BC625F"/>
    <w:rsid w:val="22E423FE"/>
    <w:rsid w:val="2D20284A"/>
    <w:rsid w:val="3AC4576D"/>
    <w:rsid w:val="3DE41991"/>
    <w:rsid w:val="471917AC"/>
    <w:rsid w:val="56B46180"/>
    <w:rsid w:val="585330DD"/>
    <w:rsid w:val="5AC71F19"/>
    <w:rsid w:val="5FE8223D"/>
    <w:rsid w:val="660C4727"/>
    <w:rsid w:val="6A752434"/>
    <w:rsid w:val="6BEF3648"/>
    <w:rsid w:val="71640A09"/>
    <w:rsid w:val="76E24CAC"/>
    <w:rsid w:val="7ACB19E6"/>
    <w:rsid w:val="7E643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81c8f008-f4d8-43b4-9844-78e0b94c80bd\&#35777;&#20154;&#20986;&#24237;&#20316;&#35777;&#30003;&#35831;&#20070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证人出庭作证申请书</Template>
  <Pages>1</Pages>
  <Words>247</Words>
  <Characters>279</Characters>
  <Lines>2</Lines>
  <Paragraphs>1</Paragraphs>
  <TotalTime>39</TotalTime>
  <ScaleCrop>false</ScaleCrop>
  <LinksUpToDate>false</LinksUpToDate>
  <CharactersWithSpaces>353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2022-03-28T03:15:00Z</dcterms:created>
  <dc:creator>柯学</dc:creator>
  <cp:lastModifiedBy>dcylawer</cp:lastModifiedBy>
  <cp:lastPrinted>2025-08-01T05:13:00Z</cp:lastPrinted>
  <dcterms:modified xsi:type="dcterms:W3CDTF">2026-06-09T14:44:13Z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UUID">
    <vt:lpwstr>v1.0_library_476QuGTBPNMbnVw9/422DQ==</vt:lpwstr>
  </property>
  <property fmtid="{D5CDD505-2E9C-101B-9397-08002B2CF9AE}" pid="4" name="ICV">
    <vt:lpwstr>E3D5C178DF964FC193758DA5985D3CCC_13</vt:lpwstr>
  </property>
  <property fmtid="{D5CDD505-2E9C-101B-9397-08002B2CF9AE}" pid="5" name="KSOTemplateDocerSaveRecord">
    <vt:lpwstr>eyJoZGlkIjoiZGJiNjA4ZDNmOThlNTc0OWRkNzhmYTI0NDM3NWE0OTUiLCJ1c2VySWQiOiIyMjk2MDE0MTMifQ==</vt:lpwstr>
  </property>
</Properties>
</file>